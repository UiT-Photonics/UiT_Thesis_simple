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41" w:rightFromText="141" w:vertAnchor="text" w:horzAnchor="margin" w:tblpXSpec="center" w:tblpY="-96"/>
        <w:tblW w:w="11920" w:type="dxa"/>
        <w:tblCellMar>
          <w:top w:w="1418" w:type="dxa"/>
          <w:left w:w="1531" w:type="dxa"/>
          <w:bottom w:w="680" w:type="dxa"/>
          <w:right w:w="680" w:type="dxa"/>
        </w:tblCellMar>
        <w:tblLook w:val="0600" w:firstRow="0" w:lastRow="0" w:firstColumn="0" w:lastColumn="0" w:noHBand="1" w:noVBand="1"/>
      </w:tblPr>
      <w:tblGrid>
        <w:gridCol w:w="11920"/>
      </w:tblGrid>
      <w:tr w:rsidR="006206DC" w:rsidRPr="0014727F" w14:paraId="2A54B0D9" w14:textId="77777777" w:rsidTr="00663C00">
        <w:trPr>
          <w:trHeight w:val="2155"/>
        </w:trPr>
        <w:tc>
          <w:tcPr>
            <w:tcW w:w="119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7784488" w14:textId="522C2AEB" w:rsidR="006206DC" w:rsidRPr="00F911AA" w:rsidRDefault="006206DC" w:rsidP="00694FD8">
            <w:pPr>
              <w:spacing w:after="0" w:line="240" w:lineRule="auto"/>
              <w:rPr>
                <w:rFonts w:ascii="Open Sans" w:hAnsi="Open Sans" w:cs="Open Sans"/>
                <w:sz w:val="28"/>
                <w:szCs w:val="28"/>
                <w:lang w:val="en-US"/>
              </w:rPr>
            </w:pPr>
            <w:r w:rsidRPr="00F911AA">
              <w:rPr>
                <w:rFonts w:ascii="Open Sans" w:hAnsi="Open Sans" w:cs="Open Sans"/>
                <w:sz w:val="28"/>
                <w:szCs w:val="28"/>
                <w:lang w:val="en-US"/>
              </w:rPr>
              <w:t>Facul</w:t>
            </w:r>
            <w:r w:rsidR="00694FD8" w:rsidRPr="00F911AA">
              <w:rPr>
                <w:rFonts w:ascii="Open Sans" w:hAnsi="Open Sans" w:cs="Open Sans"/>
                <w:sz w:val="28"/>
                <w:szCs w:val="28"/>
                <w:lang w:val="en-US"/>
              </w:rPr>
              <w:t>ty</w:t>
            </w:r>
          </w:p>
          <w:p w14:paraId="2A1F1D44" w14:textId="1241C17E" w:rsidR="00AA2510" w:rsidRPr="00F911AA" w:rsidRDefault="00694FD8" w:rsidP="00AA2510">
            <w:pPr>
              <w:spacing w:after="0" w:line="360" w:lineRule="auto"/>
              <w:rPr>
                <w:rFonts w:ascii="Open Sans" w:hAnsi="Open Sans" w:cs="Open Sans"/>
                <w:sz w:val="28"/>
                <w:szCs w:val="28"/>
                <w:lang w:val="en-US"/>
              </w:rPr>
            </w:pPr>
            <w:r w:rsidRPr="00F911AA">
              <w:rPr>
                <w:rFonts w:ascii="Open Sans" w:hAnsi="Open Sans" w:cs="Open Sans"/>
                <w:sz w:val="28"/>
                <w:szCs w:val="28"/>
                <w:lang w:val="en-US"/>
              </w:rPr>
              <w:t>Department</w:t>
            </w:r>
          </w:p>
          <w:p w14:paraId="250E95DF" w14:textId="3A8F2444" w:rsidR="00694FD8" w:rsidRPr="004135EE" w:rsidRDefault="006E60A5" w:rsidP="00EA7F67">
            <w:pPr>
              <w:spacing w:after="0" w:line="360" w:lineRule="auto"/>
              <w:rPr>
                <w:rFonts w:ascii="Open Sans" w:hAnsi="Open Sans" w:cs="Open San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Open Sans" w:hAnsi="Open Sans" w:cs="Open Sans"/>
                <w:b/>
                <w:bCs/>
                <w:sz w:val="32"/>
                <w:szCs w:val="32"/>
                <w:lang w:val="en-US"/>
              </w:rPr>
              <w:t>Title</w:t>
            </w:r>
          </w:p>
          <w:p w14:paraId="4F3D0446" w14:textId="5F261B5B" w:rsidR="006206DC" w:rsidRPr="005366E1" w:rsidRDefault="006E60A5" w:rsidP="00EA7F67">
            <w:pPr>
              <w:spacing w:after="0" w:line="360" w:lineRule="auto"/>
              <w:rPr>
                <w:rFonts w:ascii="Open Sans" w:hAnsi="Open Sans" w:cs="Open Sans"/>
                <w:sz w:val="24"/>
                <w:lang w:val="en-US"/>
              </w:rPr>
            </w:pPr>
            <w:r>
              <w:rPr>
                <w:rFonts w:ascii="Open Sans" w:hAnsi="Open Sans" w:cs="Open Sans"/>
                <w:sz w:val="24"/>
                <w:lang w:val="en-US"/>
              </w:rPr>
              <w:t>Name Surname</w:t>
            </w:r>
          </w:p>
          <w:p w14:paraId="72D9D887" w14:textId="34F3E797" w:rsidR="006206DC" w:rsidRPr="00694FD8" w:rsidRDefault="006206DC" w:rsidP="00EE73C0">
            <w:pPr>
              <w:tabs>
                <w:tab w:val="right" w:pos="9695"/>
              </w:tabs>
              <w:spacing w:after="0" w:line="360" w:lineRule="auto"/>
              <w:rPr>
                <w:rFonts w:ascii="Open Sans Light" w:hAnsi="Open Sans Light" w:cs="Open Sans Light"/>
                <w:szCs w:val="22"/>
                <w:lang w:val="en-US"/>
              </w:rPr>
            </w:pPr>
            <w:r w:rsidRPr="004A0A1D">
              <w:rPr>
                <w:rFonts w:ascii="Open Sans" w:hAnsi="Open Sans" w:cs="Open Sans"/>
                <w:sz w:val="24"/>
                <w:lang w:val="en-US"/>
              </w:rPr>
              <w:t>A</w:t>
            </w:r>
            <w:r w:rsidRPr="0023186A">
              <w:rPr>
                <w:rFonts w:ascii="Open Sans" w:hAnsi="Open Sans" w:cs="Open Sans"/>
                <w:sz w:val="20"/>
                <w:szCs w:val="20"/>
                <w:lang w:val="en-US"/>
              </w:rPr>
              <w:t xml:space="preserve"> </w:t>
            </w:r>
            <w:r w:rsidRPr="005366E1">
              <w:rPr>
                <w:rFonts w:ascii="Open Sans" w:hAnsi="Open Sans" w:cs="Open Sans"/>
                <w:sz w:val="24"/>
                <w:lang w:val="en-US"/>
              </w:rPr>
              <w:t xml:space="preserve">dissertation for the degree of </w:t>
            </w:r>
            <w:r w:rsidR="00694FD8" w:rsidRPr="005366E1">
              <w:rPr>
                <w:rFonts w:ascii="Open Sans" w:hAnsi="Open Sans" w:cs="Open Sans"/>
                <w:sz w:val="24"/>
                <w:lang w:val="en-US"/>
              </w:rPr>
              <w:t>Philosophie Doctor in Science</w:t>
            </w:r>
            <w:r w:rsidR="00EE73C0">
              <w:rPr>
                <w:rFonts w:ascii="Open Sans Light" w:hAnsi="Open Sans Light" w:cs="Open Sans Light"/>
                <w:sz w:val="20"/>
                <w:szCs w:val="20"/>
                <w:lang w:val="en-US"/>
              </w:rPr>
              <w:tab/>
            </w:r>
            <w:r w:rsidR="004A0A1D">
              <w:rPr>
                <w:rFonts w:ascii="Open Sans Light" w:hAnsi="Open Sans Light" w:cs="Open Sans Light"/>
                <w:sz w:val="24"/>
                <w:lang w:val="en-US"/>
              </w:rPr>
              <w:t>Month</w:t>
            </w:r>
            <w:r w:rsidR="00EE73C0" w:rsidRPr="005366E1">
              <w:rPr>
                <w:rFonts w:ascii="Open Sans Light" w:hAnsi="Open Sans Light" w:cs="Open Sans Light"/>
                <w:sz w:val="24"/>
                <w:lang w:val="en-US"/>
              </w:rPr>
              <w:t xml:space="preserve"> </w:t>
            </w:r>
            <w:r w:rsidR="005F43F4">
              <w:rPr>
                <w:rFonts w:ascii="Open Sans Light" w:hAnsi="Open Sans Light" w:cs="Open Sans Light"/>
                <w:sz w:val="24"/>
                <w:lang w:val="en-US"/>
              </w:rPr>
              <w:t>Year</w:t>
            </w:r>
          </w:p>
        </w:tc>
      </w:tr>
    </w:tbl>
    <w:p w14:paraId="0E114DC6" w14:textId="1D3DF343" w:rsidR="00E22020" w:rsidRDefault="0014727F">
      <w:pPr>
        <w:spacing w:after="0" w:line="240" w:lineRule="auto"/>
        <w:rPr>
          <w:lang w:val="en-US"/>
        </w:rPr>
      </w:pPr>
      <w:r w:rsidRPr="006206DC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651A01D" wp14:editId="3803D4C2">
                <wp:simplePos x="0" y="0"/>
                <wp:positionH relativeFrom="column">
                  <wp:posOffset>-902758</wp:posOffset>
                </wp:positionH>
                <wp:positionV relativeFrom="page">
                  <wp:posOffset>3343275</wp:posOffset>
                </wp:positionV>
                <wp:extent cx="7255510" cy="6911975"/>
                <wp:effectExtent l="0" t="0" r="2540" b="3175"/>
                <wp:wrapNone/>
                <wp:docPr id="6" name="Rectangle 5" descr="You can put a picture here, if you like. If you do not want a picture on the cover, click on the black area and delete the shape.&#10;For directions about how to fill this shape with a picture, go to en.uit.no/studenter/oppgaveskriving and click “Place your own image on the cover page” in the right-hand menu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510" cy="6911975"/>
                        </a:xfrm>
                        <a:custGeom>
                          <a:avLst/>
                          <a:gdLst>
                            <a:gd name="connsiteX0" fmla="*/ 0 w 7253605"/>
                            <a:gd name="connsiteY0" fmla="*/ 0 h 6918960"/>
                            <a:gd name="connsiteX1" fmla="*/ 7253605 w 7253605"/>
                            <a:gd name="connsiteY1" fmla="*/ 0 h 6918960"/>
                            <a:gd name="connsiteX2" fmla="*/ 7253605 w 7253605"/>
                            <a:gd name="connsiteY2" fmla="*/ 6918960 h 6918960"/>
                            <a:gd name="connsiteX3" fmla="*/ 0 w 7253605"/>
                            <a:gd name="connsiteY3" fmla="*/ 6918960 h 6918960"/>
                            <a:gd name="connsiteX4" fmla="*/ 0 w 7253605"/>
                            <a:gd name="connsiteY4" fmla="*/ 0 h 6918960"/>
                            <a:gd name="connsiteX0" fmla="*/ 0 w 7253605"/>
                            <a:gd name="connsiteY0" fmla="*/ 0 h 6918960"/>
                            <a:gd name="connsiteX1" fmla="*/ 7253605 w 7253605"/>
                            <a:gd name="connsiteY1" fmla="*/ 0 h 6918960"/>
                            <a:gd name="connsiteX2" fmla="*/ 5257751 w 7253605"/>
                            <a:gd name="connsiteY2" fmla="*/ 6918960 h 6918960"/>
                            <a:gd name="connsiteX3" fmla="*/ 0 w 7253605"/>
                            <a:gd name="connsiteY3" fmla="*/ 6918960 h 6918960"/>
                            <a:gd name="connsiteX4" fmla="*/ 0 w 7253605"/>
                            <a:gd name="connsiteY4" fmla="*/ 0 h 6918960"/>
                            <a:gd name="connsiteX0" fmla="*/ 0 w 7179400"/>
                            <a:gd name="connsiteY0" fmla="*/ 0 h 6918960"/>
                            <a:gd name="connsiteX1" fmla="*/ 7179400 w 7179400"/>
                            <a:gd name="connsiteY1" fmla="*/ 0 h 6918960"/>
                            <a:gd name="connsiteX2" fmla="*/ 5257751 w 7179400"/>
                            <a:gd name="connsiteY2" fmla="*/ 6918960 h 6918960"/>
                            <a:gd name="connsiteX3" fmla="*/ 0 w 7179400"/>
                            <a:gd name="connsiteY3" fmla="*/ 6918960 h 6918960"/>
                            <a:gd name="connsiteX4" fmla="*/ 0 w 7179400"/>
                            <a:gd name="connsiteY4" fmla="*/ 0 h 6918960"/>
                            <a:gd name="connsiteX0" fmla="*/ 0 w 6944813"/>
                            <a:gd name="connsiteY0" fmla="*/ 0 h 6918960"/>
                            <a:gd name="connsiteX1" fmla="*/ 6944813 w 6944813"/>
                            <a:gd name="connsiteY1" fmla="*/ 0 h 6918960"/>
                            <a:gd name="connsiteX2" fmla="*/ 5257751 w 6944813"/>
                            <a:gd name="connsiteY2" fmla="*/ 6918960 h 6918960"/>
                            <a:gd name="connsiteX3" fmla="*/ 0 w 6944813"/>
                            <a:gd name="connsiteY3" fmla="*/ 6918960 h 6918960"/>
                            <a:gd name="connsiteX4" fmla="*/ 0 w 6944813"/>
                            <a:gd name="connsiteY4" fmla="*/ 0 h 6918960"/>
                            <a:gd name="connsiteX0" fmla="*/ 0 w 7256017"/>
                            <a:gd name="connsiteY0" fmla="*/ 0 h 6918960"/>
                            <a:gd name="connsiteX1" fmla="*/ 7256017 w 7256017"/>
                            <a:gd name="connsiteY1" fmla="*/ 0 h 6918960"/>
                            <a:gd name="connsiteX2" fmla="*/ 5257751 w 7256017"/>
                            <a:gd name="connsiteY2" fmla="*/ 6918960 h 6918960"/>
                            <a:gd name="connsiteX3" fmla="*/ 0 w 7256017"/>
                            <a:gd name="connsiteY3" fmla="*/ 6918960 h 6918960"/>
                            <a:gd name="connsiteX4" fmla="*/ 0 w 7256017"/>
                            <a:gd name="connsiteY4" fmla="*/ 0 h 6918960"/>
                            <a:gd name="connsiteX0" fmla="*/ 0 w 7256017"/>
                            <a:gd name="connsiteY0" fmla="*/ 0 h 6918960"/>
                            <a:gd name="connsiteX1" fmla="*/ 7256017 w 7256017"/>
                            <a:gd name="connsiteY1" fmla="*/ 0 h 6918960"/>
                            <a:gd name="connsiteX2" fmla="*/ 4860367 w 7256017"/>
                            <a:gd name="connsiteY2" fmla="*/ 6918960 h 6918960"/>
                            <a:gd name="connsiteX3" fmla="*/ 0 w 7256017"/>
                            <a:gd name="connsiteY3" fmla="*/ 6918960 h 6918960"/>
                            <a:gd name="connsiteX4" fmla="*/ 0 w 7256017"/>
                            <a:gd name="connsiteY4" fmla="*/ 0 h 6918960"/>
                            <a:gd name="connsiteX0" fmla="*/ 0 w 7256017"/>
                            <a:gd name="connsiteY0" fmla="*/ 0 h 6918960"/>
                            <a:gd name="connsiteX1" fmla="*/ 7256017 w 7256017"/>
                            <a:gd name="connsiteY1" fmla="*/ 0 h 6918960"/>
                            <a:gd name="connsiteX2" fmla="*/ 3991388 w 7256017"/>
                            <a:gd name="connsiteY2" fmla="*/ 6918960 h 6918960"/>
                            <a:gd name="connsiteX3" fmla="*/ 0 w 7256017"/>
                            <a:gd name="connsiteY3" fmla="*/ 6918960 h 6918960"/>
                            <a:gd name="connsiteX4" fmla="*/ 0 w 7256017"/>
                            <a:gd name="connsiteY4" fmla="*/ 0 h 6918960"/>
                            <a:gd name="connsiteX0" fmla="*/ 0 w 7256017"/>
                            <a:gd name="connsiteY0" fmla="*/ 0 h 6918960"/>
                            <a:gd name="connsiteX1" fmla="*/ 7256017 w 7256017"/>
                            <a:gd name="connsiteY1" fmla="*/ 0 h 6918960"/>
                            <a:gd name="connsiteX2" fmla="*/ 4752644 w 7256017"/>
                            <a:gd name="connsiteY2" fmla="*/ 6918960 h 6918960"/>
                            <a:gd name="connsiteX3" fmla="*/ 0 w 7256017"/>
                            <a:gd name="connsiteY3" fmla="*/ 6918960 h 6918960"/>
                            <a:gd name="connsiteX4" fmla="*/ 0 w 7256017"/>
                            <a:gd name="connsiteY4" fmla="*/ 0 h 6918960"/>
                            <a:gd name="connsiteX0" fmla="*/ 0 w 7256017"/>
                            <a:gd name="connsiteY0" fmla="*/ 0 h 6918960"/>
                            <a:gd name="connsiteX1" fmla="*/ 7256017 w 7256017"/>
                            <a:gd name="connsiteY1" fmla="*/ 0 h 6918960"/>
                            <a:gd name="connsiteX2" fmla="*/ 4754549 w 7256017"/>
                            <a:gd name="connsiteY2" fmla="*/ 6918960 h 6918960"/>
                            <a:gd name="connsiteX3" fmla="*/ 0 w 7256017"/>
                            <a:gd name="connsiteY3" fmla="*/ 6918960 h 6918960"/>
                            <a:gd name="connsiteX4" fmla="*/ 0 w 7256017"/>
                            <a:gd name="connsiteY4" fmla="*/ 0 h 6918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256017" h="6918960">
                              <a:moveTo>
                                <a:pt x="0" y="0"/>
                              </a:moveTo>
                              <a:lnTo>
                                <a:pt x="7256017" y="0"/>
                              </a:lnTo>
                              <a:lnTo>
                                <a:pt x="4754549" y="6918960"/>
                              </a:lnTo>
                              <a:lnTo>
                                <a:pt x="0" y="6918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1"/>
                          <a:srcRect/>
                          <a:stretch>
                            <a:fillRect l="-6222" r="-23080"/>
                          </a:stretch>
                        </a:blip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647C9" id="Rectangle 5" o:spid="_x0000_s1026" alt="You can put a picture here, if you like. If you do not want a picture on the cover, click on the black area and delete the shape.&#10;For directions about how to fill this shape with a picture, go to en.uit.no/studenter/oppgaveskriving and click “Place your own image on the cover page” in the right-hand menu." style="position:absolute;margin-left:-71.1pt;margin-top:263.25pt;width:571.3pt;height:544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256017,691896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oADAMBAAIRAxEAPwD/AD/6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vaZpmpa3qWn6No2n32raxq19aaZpWlaZaXF/qWp6lf3EdrY6fp9jaxy3V7fXt1LFbWlpbR&#13;&#10;S3FzcSxwwxvI6qQCjRX2h4g/4Jvf8FEPCXhK+8f+Kv2Cv20PDPgTS9PuNW1Lxr4g/Zb+OOi+EtO0&#13;&#10;q0hluLrU77xJqXgW20a00+2t4J57i9uL2O2hhhllkkVI3YfF9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3N/wDBq98D/g7+xb+zH+2H/wAFv/2sNTi8KfD/&#13;&#10;AOH/AIa8SfBn4S3moRhLq50XRjomu/E3VfCtpPdJFr/ibx34sHg34S+ALWzij1CfX9P8YeH4JpF1&#13;&#10;mVI/5PP+CiH7cvxW/wCCjP7Xfxe/ax+Ld1dRap8Qteki8IeEH1O51LSfhl8NdIeSz8C/Dfw6ZhHD&#13;&#10;DpnhrRREt7PZ2dhHr/iS71/xZe2i6x4h1Oab4n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pz/wRt/bX+Gf/BOz/gpH+zd+2N8YvDfjrxb8Nvg/N8WF8UaB&#13;&#10;8NLHQNT8cXtv8QvgZ8TfhXYS6Dp/inxH4S0G7m0/VvHFhqV3BqHiPSkfTrO8ENw1z5MMv0T/AMHA&#13;&#10;H/BTL4H/APBVr9uDwz+0n+z74P8Ait4K8BeH/wBnzwH8In0z4x6P4Q0Lxfda74Y8Y/EnxPqOorpv&#13;&#10;gnxt4/0aLSZYfG9laWTnxDJeTS2d1JPaWqtErfh7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" path="m,l7256017,,4754549,6918960,,6918960,,xe" stroked="f">
                <v:fill r:id="rId12" o:title="oppgaveskriving and click “Place your own image on the cover page” in the right-hand menu" recolor="t" rotate="t" type="frame"/>
                <v:path arrowok="t" o:connecttype="custom" o:connectlocs="0,0;7255510,0;4754217,6911975;0,6911975;0,0" o:connectangles="0,0,0,0,0"/>
                <w10:wrap anchory="page"/>
              </v:shape>
            </w:pict>
          </mc:Fallback>
        </mc:AlternateContent>
      </w:r>
    </w:p>
    <w:p w14:paraId="48E16FB5" w14:textId="2B1D471D" w:rsidR="00911428" w:rsidRPr="006206DC" w:rsidRDefault="00911428">
      <w:pPr>
        <w:rPr>
          <w:lang w:val="en-US"/>
        </w:rPr>
        <w:sectPr w:rsidR="00911428" w:rsidRPr="006206DC" w:rsidSect="00A4364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0" w:h="16840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0B87573C" w14:textId="77777777" w:rsidR="001C1AE3" w:rsidRPr="006206DC" w:rsidRDefault="001C1AE3" w:rsidP="009A4BBA">
      <w:pPr>
        <w:rPr>
          <w:lang w:val="en-US"/>
        </w:rPr>
        <w:sectPr w:rsidR="001C1AE3" w:rsidRPr="006206DC" w:rsidSect="009A4BBA">
          <w:headerReference w:type="even" r:id="rId19"/>
          <w:headerReference w:type="default" r:id="rId20"/>
          <w:footerReference w:type="default" r:id="rId21"/>
          <w:headerReference w:type="first" r:id="rId22"/>
          <w:pgSz w:w="11900" w:h="16840"/>
          <w:pgMar w:top="1418" w:right="1418" w:bottom="1418" w:left="1418" w:header="709" w:footer="709" w:gutter="0"/>
          <w:pgNumType w:start="1"/>
          <w:cols w:space="708"/>
          <w:docGrid w:linePitch="360"/>
        </w:sectPr>
      </w:pPr>
    </w:p>
    <w:p w14:paraId="622A6286" w14:textId="77777777" w:rsidR="001C1AE3" w:rsidRPr="006206DC" w:rsidRDefault="001C1AE3" w:rsidP="009A4BBA">
      <w:pPr>
        <w:rPr>
          <w:lang w:val="en-US"/>
        </w:rPr>
      </w:pPr>
    </w:p>
    <w:sectPr w:rsidR="001C1AE3" w:rsidRPr="006206DC" w:rsidSect="009A4BBA">
      <w:headerReference w:type="default" r:id="rId23"/>
      <w:footerReference w:type="default" r:id="rId24"/>
      <w:pgSz w:w="11900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89176B" w14:textId="77777777" w:rsidR="00A6631B" w:rsidRDefault="00A6631B" w:rsidP="00A4364D">
      <w:r>
        <w:separator/>
      </w:r>
    </w:p>
  </w:endnote>
  <w:endnote w:type="continuationSeparator" w:id="0">
    <w:p w14:paraId="7FC7CCAF" w14:textId="77777777" w:rsidR="00A6631B" w:rsidRDefault="00A6631B" w:rsidP="00A43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4EEE5" w14:textId="77777777" w:rsidR="00B460B4" w:rsidRDefault="00B460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2E3E67" w14:textId="77777777" w:rsidR="00B460B4" w:rsidRDefault="00B460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13567" w14:textId="77777777" w:rsidR="001C1AE3" w:rsidRDefault="001C1AE3">
    <w:pPr>
      <w:pStyle w:val="Footer"/>
    </w:pPr>
    <w:r>
      <w:rPr>
        <w:noProof/>
      </w:rPr>
      <w:drawing>
        <wp:anchor distT="0" distB="0" distL="114300" distR="114300" simplePos="0" relativeHeight="251674624" behindDoc="1" locked="0" layoutInCell="1" allowOverlap="1" wp14:anchorId="2CEFA876" wp14:editId="011E8073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9176165"/>
      <w:docPartObj>
        <w:docPartGallery w:val="Page Numbers (Bottom of Page)"/>
        <w:docPartUnique/>
      </w:docPartObj>
    </w:sdtPr>
    <w:sdtContent>
      <w:p w14:paraId="33FD2F35" w14:textId="77777777" w:rsidR="007673B9" w:rsidRPr="00C20335" w:rsidRDefault="00000000" w:rsidP="00C20335">
        <w:pPr>
          <w:pStyle w:val="Footer"/>
          <w:jc w:val="center"/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E9C908" w14:textId="77777777" w:rsidR="001C1AE3" w:rsidRPr="00C20335" w:rsidRDefault="001C1AE3" w:rsidP="00C20335">
    <w:pPr>
      <w:pStyle w:val="Footer"/>
      <w:jc w:val="center"/>
    </w:pPr>
    <w:r>
      <w:rPr>
        <w:noProof/>
      </w:rPr>
      <w:drawing>
        <wp:anchor distT="0" distB="0" distL="114300" distR="114300" simplePos="0" relativeHeight="251676672" behindDoc="1" locked="0" layoutInCell="1" allowOverlap="1" wp14:anchorId="697E1006" wp14:editId="2439A47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7248B" w14:textId="77777777" w:rsidR="00A6631B" w:rsidRDefault="00A6631B" w:rsidP="00A4364D">
      <w:r>
        <w:separator/>
      </w:r>
    </w:p>
  </w:footnote>
  <w:footnote w:type="continuationSeparator" w:id="0">
    <w:p w14:paraId="36AB6FCC" w14:textId="77777777" w:rsidR="00A6631B" w:rsidRDefault="00A6631B" w:rsidP="00A43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98CDE" w14:textId="77777777" w:rsidR="007673B9" w:rsidRDefault="00A6631B">
    <w:pPr>
      <w:pStyle w:val="Header"/>
    </w:pPr>
    <w:r>
      <w:rPr>
        <w:noProof/>
      </w:rPr>
      <w:pict w14:anchorId="515BAC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5" o:spid="_x0000_s1027" type="#_x0000_t75" alt="" style="position:absolute;margin-left:0;margin-top:0;width:595.45pt;height:842.0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norskMøns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AEF1E" w14:textId="77777777" w:rsidR="00B460B4" w:rsidRDefault="00B460B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0F43B" w14:textId="77777777" w:rsidR="00D911EA" w:rsidRDefault="006206DC" w:rsidP="00D911EA">
    <w:pPr>
      <w:pStyle w:val="Header"/>
    </w:pPr>
    <w:r>
      <w:rPr>
        <w:noProof/>
      </w:rPr>
      <w:drawing>
        <wp:anchor distT="0" distB="0" distL="114300" distR="114300" simplePos="0" relativeHeight="251677696" behindDoc="0" locked="0" layoutInCell="1" allowOverlap="1" wp14:anchorId="285E0F44" wp14:editId="3B7C5C59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80000"/>
          <wp:effectExtent l="0" t="0" r="3175" b="6350"/>
          <wp:wrapNone/>
          <wp:docPr id="1" name="Picture 1" descr="UiT The Arctic University of Norwa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pport_topp_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876860D" w14:textId="77777777" w:rsidR="007673B9" w:rsidRDefault="007673B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B6479" w14:textId="77777777" w:rsidR="007673B9" w:rsidRDefault="00A6631B">
    <w:pPr>
      <w:pStyle w:val="Header"/>
    </w:pPr>
    <w:r>
      <w:rPr>
        <w:noProof/>
      </w:rPr>
      <w:pict w14:anchorId="0A32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51" o:spid="_x0000_s1026" type="#_x0000_t75" alt="" style="position:absolute;margin-left:0;margin-top:0;width:595.45pt;height:842.05pt;z-index:-25165107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norskMønster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B82C6" w14:textId="77777777" w:rsidR="007673B9" w:rsidRDefault="007673B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C0D3B" w14:textId="77777777" w:rsidR="007673B9" w:rsidRDefault="00A6631B">
    <w:pPr>
      <w:pStyle w:val="Header"/>
    </w:pPr>
    <w:r>
      <w:rPr>
        <w:noProof/>
      </w:rPr>
      <w:pict w14:anchorId="325286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50" o:spid="_x0000_s1025" type="#_x0000_t75" alt="" style="position:absolute;margin-left:0;margin-top:0;width:595.45pt;height:842.05pt;z-index:-25165209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norskMønster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A74D9" w14:textId="77777777" w:rsidR="007D546E" w:rsidRDefault="007D54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D04A83"/>
    <w:multiLevelType w:val="multilevel"/>
    <w:tmpl w:val="A858EA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674990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activeWritingStyle w:appName="MSWord" w:lang="nb-NO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attachedTemplate r:id="rId1"/>
  <w:defaultTabStop w:val="1701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FD8"/>
    <w:rsid w:val="00000EB3"/>
    <w:rsid w:val="0003626E"/>
    <w:rsid w:val="00077F03"/>
    <w:rsid w:val="0009776C"/>
    <w:rsid w:val="00116914"/>
    <w:rsid w:val="0014727F"/>
    <w:rsid w:val="001B3F1A"/>
    <w:rsid w:val="001B63D0"/>
    <w:rsid w:val="001C1AE3"/>
    <w:rsid w:val="001F76C6"/>
    <w:rsid w:val="00207A21"/>
    <w:rsid w:val="002145F7"/>
    <w:rsid w:val="0023186A"/>
    <w:rsid w:val="00233A64"/>
    <w:rsid w:val="00243C59"/>
    <w:rsid w:val="00245224"/>
    <w:rsid w:val="00253AC4"/>
    <w:rsid w:val="00293ACC"/>
    <w:rsid w:val="002B218D"/>
    <w:rsid w:val="002E3F61"/>
    <w:rsid w:val="00353114"/>
    <w:rsid w:val="00391735"/>
    <w:rsid w:val="003C7BAA"/>
    <w:rsid w:val="003E3FB3"/>
    <w:rsid w:val="004135EE"/>
    <w:rsid w:val="00460242"/>
    <w:rsid w:val="00480E60"/>
    <w:rsid w:val="0048418C"/>
    <w:rsid w:val="004A0A1D"/>
    <w:rsid w:val="004F750D"/>
    <w:rsid w:val="00506690"/>
    <w:rsid w:val="005366E1"/>
    <w:rsid w:val="00584432"/>
    <w:rsid w:val="005866FB"/>
    <w:rsid w:val="005E579B"/>
    <w:rsid w:val="005F43F4"/>
    <w:rsid w:val="005F6711"/>
    <w:rsid w:val="005F6B87"/>
    <w:rsid w:val="006206DC"/>
    <w:rsid w:val="00663C00"/>
    <w:rsid w:val="00684201"/>
    <w:rsid w:val="00694FD8"/>
    <w:rsid w:val="006B3921"/>
    <w:rsid w:val="006E0D36"/>
    <w:rsid w:val="006E60A5"/>
    <w:rsid w:val="006F010D"/>
    <w:rsid w:val="007054A5"/>
    <w:rsid w:val="00732AD6"/>
    <w:rsid w:val="00735A71"/>
    <w:rsid w:val="007548F3"/>
    <w:rsid w:val="007673B9"/>
    <w:rsid w:val="00772178"/>
    <w:rsid w:val="00781CE3"/>
    <w:rsid w:val="00787135"/>
    <w:rsid w:val="007A55B6"/>
    <w:rsid w:val="007B70B3"/>
    <w:rsid w:val="007D546E"/>
    <w:rsid w:val="007F1090"/>
    <w:rsid w:val="0082077A"/>
    <w:rsid w:val="00841A1E"/>
    <w:rsid w:val="008A15CD"/>
    <w:rsid w:val="008B38FA"/>
    <w:rsid w:val="008D6853"/>
    <w:rsid w:val="00911428"/>
    <w:rsid w:val="00933413"/>
    <w:rsid w:val="009867B3"/>
    <w:rsid w:val="009961FB"/>
    <w:rsid w:val="009A4BBA"/>
    <w:rsid w:val="00A2621B"/>
    <w:rsid w:val="00A4364D"/>
    <w:rsid w:val="00A46392"/>
    <w:rsid w:val="00A61131"/>
    <w:rsid w:val="00A6631B"/>
    <w:rsid w:val="00A92E1D"/>
    <w:rsid w:val="00AA2510"/>
    <w:rsid w:val="00AA5EA0"/>
    <w:rsid w:val="00AE5C01"/>
    <w:rsid w:val="00AF50F6"/>
    <w:rsid w:val="00B11310"/>
    <w:rsid w:val="00B22F30"/>
    <w:rsid w:val="00B27AEB"/>
    <w:rsid w:val="00B460B4"/>
    <w:rsid w:val="00BC2576"/>
    <w:rsid w:val="00BD4244"/>
    <w:rsid w:val="00BE0BEF"/>
    <w:rsid w:val="00BE5077"/>
    <w:rsid w:val="00C17C1E"/>
    <w:rsid w:val="00C20335"/>
    <w:rsid w:val="00C77FB6"/>
    <w:rsid w:val="00C90D81"/>
    <w:rsid w:val="00CF19D1"/>
    <w:rsid w:val="00D03179"/>
    <w:rsid w:val="00D854BA"/>
    <w:rsid w:val="00D911EA"/>
    <w:rsid w:val="00DC5F0C"/>
    <w:rsid w:val="00DE0776"/>
    <w:rsid w:val="00DF436C"/>
    <w:rsid w:val="00E22020"/>
    <w:rsid w:val="00EA7F67"/>
    <w:rsid w:val="00EE73C0"/>
    <w:rsid w:val="00F326EE"/>
    <w:rsid w:val="00F42BE4"/>
    <w:rsid w:val="00F66E1E"/>
    <w:rsid w:val="00F864C1"/>
    <w:rsid w:val="00F911AA"/>
    <w:rsid w:val="00FC43AF"/>
    <w:rsid w:val="00FC484C"/>
    <w:rsid w:val="00FD114E"/>
    <w:rsid w:val="00FD20FC"/>
    <w:rsid w:val="00FF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6C2C3DF3"/>
  <w14:defaultImageDpi w14:val="300"/>
  <w15:docId w15:val="{1AAF8AA3-5A84-EF49-8ADF-24026825D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711"/>
    <w:pPr>
      <w:spacing w:after="240" w:line="288" w:lineRule="auto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06DC"/>
    <w:pPr>
      <w:keepNext/>
      <w:keepLines/>
      <w:numPr>
        <w:numId w:val="1"/>
      </w:numPr>
      <w:spacing w:before="240" w:line="240" w:lineRule="auto"/>
      <w:ind w:left="431" w:hanging="431"/>
      <w:outlineLvl w:val="0"/>
    </w:pPr>
    <w:rPr>
      <w:rFonts w:ascii="Arial" w:eastAsiaTheme="majorEastAsia" w:hAnsi="Arial" w:cstheme="majorBidi"/>
      <w:b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6DC"/>
    <w:pPr>
      <w:keepNext/>
      <w:keepLines/>
      <w:numPr>
        <w:ilvl w:val="1"/>
        <w:numId w:val="1"/>
      </w:numPr>
      <w:spacing w:before="240" w:after="120" w:line="240" w:lineRule="auto"/>
      <w:ind w:left="578" w:hanging="578"/>
      <w:outlineLvl w:val="1"/>
    </w:pPr>
    <w:rPr>
      <w:rFonts w:ascii="Arial" w:eastAsiaTheme="majorEastAsia" w:hAnsi="Arial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06DC"/>
    <w:pPr>
      <w:keepNext/>
      <w:keepLines/>
      <w:numPr>
        <w:ilvl w:val="2"/>
        <w:numId w:val="1"/>
      </w:numPr>
      <w:spacing w:before="240" w:after="120" w:line="240" w:lineRule="auto"/>
      <w:outlineLvl w:val="2"/>
    </w:pPr>
    <w:rPr>
      <w:rFonts w:ascii="Arial" w:eastAsiaTheme="majorEastAsia" w:hAnsi="Arial" w:cstheme="majorBidi"/>
      <w:b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06DC"/>
    <w:pPr>
      <w:keepNext/>
      <w:keepLines/>
      <w:numPr>
        <w:ilvl w:val="3"/>
        <w:numId w:val="1"/>
      </w:numPr>
      <w:spacing w:before="240" w:after="120" w:line="240" w:lineRule="auto"/>
      <w:ind w:left="862" w:hanging="862"/>
      <w:outlineLvl w:val="3"/>
    </w:pPr>
    <w:rPr>
      <w:rFonts w:ascii="Arial" w:eastAsiaTheme="majorEastAsia" w:hAnsi="Arial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AA5EA0"/>
    <w:pPr>
      <w:keepNext/>
      <w:keepLines/>
      <w:numPr>
        <w:ilvl w:val="4"/>
        <w:numId w:val="1"/>
      </w:numPr>
      <w:spacing w:before="240" w:after="0" w:line="240" w:lineRule="auto"/>
      <w:ind w:left="1009" w:hanging="1009"/>
      <w:outlineLvl w:val="4"/>
    </w:pPr>
    <w:rPr>
      <w:rFonts w:ascii="Arial" w:eastAsiaTheme="majorEastAsia" w:hAnsi="Arial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1142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142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42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142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64D"/>
  </w:style>
  <w:style w:type="paragraph" w:styleId="Footer">
    <w:name w:val="footer"/>
    <w:basedOn w:val="Normal"/>
    <w:link w:val="FooterChar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64D"/>
  </w:style>
  <w:style w:type="character" w:customStyle="1" w:styleId="Heading2withoutnumberingChar">
    <w:name w:val="Heading 2 without numbering Char"/>
    <w:basedOn w:val="Heading2Char"/>
    <w:link w:val="Heading2withoutnumbering"/>
    <w:uiPriority w:val="10"/>
    <w:rsid w:val="005F6711"/>
    <w:rPr>
      <w:rFonts w:ascii="Arial" w:eastAsiaTheme="majorEastAsia" w:hAnsi="Arial" w:cstheme="majorBidi"/>
      <w:b/>
      <w:sz w:val="30"/>
      <w:szCs w:val="26"/>
    </w:rPr>
  </w:style>
  <w:style w:type="paragraph" w:customStyle="1" w:styleId="Heading2withoutnumbering">
    <w:name w:val="Heading 2 without numbering"/>
    <w:basedOn w:val="Heading2"/>
    <w:next w:val="Normal"/>
    <w:link w:val="Heading2withoutnumberingChar"/>
    <w:uiPriority w:val="10"/>
    <w:qFormat/>
    <w:rsid w:val="007673B9"/>
    <w:pPr>
      <w:numPr>
        <w:ilvl w:val="0"/>
        <w:numId w:val="0"/>
      </w:numPr>
    </w:pPr>
  </w:style>
  <w:style w:type="character" w:customStyle="1" w:styleId="Heading3withoutnumberingChar">
    <w:name w:val="Heading 3 without numbering Char"/>
    <w:basedOn w:val="Heading3Char"/>
    <w:link w:val="Heading3withoutnumbering"/>
    <w:uiPriority w:val="10"/>
    <w:rsid w:val="005F6711"/>
    <w:rPr>
      <w:rFonts w:ascii="Arial" w:eastAsiaTheme="majorEastAsia" w:hAnsi="Arial" w:cstheme="majorBidi"/>
      <w:b/>
      <w:sz w:val="26"/>
    </w:rPr>
  </w:style>
  <w:style w:type="paragraph" w:customStyle="1" w:styleId="Heading3withoutnumbering">
    <w:name w:val="Heading 3 without numbering"/>
    <w:basedOn w:val="Heading3"/>
    <w:next w:val="Normal"/>
    <w:link w:val="Heading3withoutnumberingChar"/>
    <w:uiPriority w:val="10"/>
    <w:qFormat/>
    <w:rsid w:val="007673B9"/>
    <w:pPr>
      <w:numPr>
        <w:ilvl w:val="0"/>
        <w:numId w:val="0"/>
      </w:numPr>
    </w:pPr>
  </w:style>
  <w:style w:type="paragraph" w:customStyle="1" w:styleId="Heading4withoutnumbering">
    <w:name w:val="Heading 4 without numbering"/>
    <w:basedOn w:val="Heading4"/>
    <w:next w:val="Normal"/>
    <w:link w:val="Heading4withoutnumberingChar"/>
    <w:uiPriority w:val="10"/>
    <w:qFormat/>
    <w:rsid w:val="00DE0776"/>
    <w:pPr>
      <w:numPr>
        <w:ilvl w:val="0"/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6206DC"/>
    <w:rPr>
      <w:rFonts w:ascii="Arial" w:eastAsiaTheme="majorEastAsia" w:hAnsi="Arial" w:cstheme="majorBidi"/>
      <w:b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06DC"/>
    <w:rPr>
      <w:rFonts w:ascii="Arial" w:eastAsiaTheme="majorEastAsia" w:hAnsi="Arial" w:cstheme="majorBidi"/>
      <w:b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06DC"/>
    <w:rPr>
      <w:rFonts w:ascii="Arial" w:eastAsiaTheme="majorEastAsia" w:hAnsi="Arial" w:cstheme="majorBidi"/>
      <w:b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206DC"/>
    <w:rPr>
      <w:rFonts w:ascii="Arial" w:eastAsiaTheme="majorEastAsia" w:hAnsi="Arial" w:cstheme="majorBidi"/>
      <w:b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AA5EA0"/>
    <w:rPr>
      <w:rFonts w:ascii="Arial" w:eastAsiaTheme="majorEastAsia" w:hAnsi="Arial" w:cstheme="majorBidi"/>
      <w:b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1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1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14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14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6206DC"/>
    <w:pPr>
      <w:numPr>
        <w:numId w:val="0"/>
      </w:num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9114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142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1142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11428"/>
    <w:rPr>
      <w:color w:val="0000FF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480E60"/>
    <w:pPr>
      <w:ind w:left="567" w:right="567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80E60"/>
    <w:rPr>
      <w:rFonts w:ascii="Times New Roman" w:hAnsi="Times New Roman"/>
      <w:i/>
      <w:iCs/>
      <w:sz w:val="22"/>
    </w:rPr>
  </w:style>
  <w:style w:type="paragraph" w:customStyle="1" w:styleId="Forordsoverskrift">
    <w:name w:val="Forordsoverskrift"/>
    <w:basedOn w:val="TOCHeading"/>
    <w:next w:val="Normal"/>
    <w:uiPriority w:val="39"/>
    <w:semiHidden/>
    <w:qFormat/>
    <w:rsid w:val="005866FB"/>
  </w:style>
  <w:style w:type="paragraph" w:styleId="Caption">
    <w:name w:val="caption"/>
    <w:basedOn w:val="Normal"/>
    <w:next w:val="Normal"/>
    <w:uiPriority w:val="35"/>
    <w:unhideWhenUsed/>
    <w:qFormat/>
    <w:rsid w:val="00DE0776"/>
    <w:pPr>
      <w:spacing w:after="200" w:line="240" w:lineRule="auto"/>
    </w:pPr>
    <w:rPr>
      <w:rFonts w:ascii="Arial" w:hAnsi="Arial"/>
      <w:i/>
      <w:iCs/>
      <w:sz w:val="18"/>
      <w:szCs w:val="18"/>
    </w:rPr>
  </w:style>
  <w:style w:type="table" w:styleId="TableGrid">
    <w:name w:val="Table Grid"/>
    <w:basedOn w:val="TableNormal"/>
    <w:uiPriority w:val="39"/>
    <w:rsid w:val="00DE07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DE0776"/>
    <w:pPr>
      <w:spacing w:after="0"/>
    </w:pPr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0776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077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5F6B87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B87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DC5F0C"/>
    <w:rPr>
      <w:color w:val="800080" w:themeColor="followedHyperlink"/>
      <w:u w:val="single"/>
    </w:rPr>
  </w:style>
  <w:style w:type="table" w:styleId="PlainTable5">
    <w:name w:val="Plain Table 5"/>
    <w:basedOn w:val="TableNormal"/>
    <w:uiPriority w:val="45"/>
    <w:rsid w:val="007054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7054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9961FB"/>
    <w:pPr>
      <w:spacing w:after="0"/>
    </w:pPr>
  </w:style>
  <w:style w:type="paragraph" w:styleId="NormalWeb">
    <w:name w:val="Normal (Web)"/>
    <w:basedOn w:val="Normal"/>
    <w:uiPriority w:val="99"/>
    <w:unhideWhenUsed/>
    <w:rsid w:val="009961FB"/>
    <w:pPr>
      <w:spacing w:before="100" w:beforeAutospacing="1" w:after="100" w:afterAutospacing="1" w:line="240" w:lineRule="auto"/>
    </w:pPr>
    <w:rPr>
      <w:rFonts w:eastAsia="Times New Roman" w:cs="Times New Roman"/>
      <w:sz w:val="24"/>
    </w:rPr>
  </w:style>
  <w:style w:type="character" w:customStyle="1" w:styleId="Heading4withoutnumberingChar">
    <w:name w:val="Heading 4 without numbering Char"/>
    <w:basedOn w:val="Heading4Char"/>
    <w:link w:val="Heading4withoutnumbering"/>
    <w:uiPriority w:val="10"/>
    <w:rsid w:val="005F6711"/>
    <w:rPr>
      <w:rFonts w:ascii="Arial" w:eastAsiaTheme="majorEastAsia" w:hAnsi="Arial" w:cstheme="majorBidi"/>
      <w:b/>
      <w:iCs/>
      <w:sz w:val="22"/>
    </w:rPr>
  </w:style>
  <w:style w:type="paragraph" w:customStyle="1" w:styleId="Forewardheading">
    <w:name w:val="Foreward heading"/>
    <w:basedOn w:val="Normal"/>
    <w:next w:val="Normal"/>
    <w:uiPriority w:val="11"/>
    <w:qFormat/>
    <w:rsid w:val="006206DC"/>
    <w:pPr>
      <w:spacing w:before="240" w:line="240" w:lineRule="auto"/>
    </w:pPr>
    <w:rPr>
      <w:rFonts w:ascii="Arial" w:hAnsi="Arial"/>
      <w:b/>
      <w:sz w:val="34"/>
      <w:lang w:val="en-US"/>
    </w:rPr>
  </w:style>
  <w:style w:type="paragraph" w:customStyle="1" w:styleId="Heading1withoutnumbering">
    <w:name w:val="Heading 1 without numbering"/>
    <w:basedOn w:val="Heading1"/>
    <w:next w:val="Normal"/>
    <w:link w:val="Heading1withoutnumberingChar"/>
    <w:uiPriority w:val="10"/>
    <w:qFormat/>
    <w:rsid w:val="009A4BBA"/>
    <w:pPr>
      <w:numPr>
        <w:numId w:val="0"/>
      </w:numPr>
    </w:pPr>
    <w:rPr>
      <w:rFonts w:cs="Arial"/>
      <w:szCs w:val="34"/>
      <w:lang w:val="en-US"/>
    </w:rPr>
  </w:style>
  <w:style w:type="character" w:customStyle="1" w:styleId="Heading1withoutnumberingChar">
    <w:name w:val="Heading 1 without numbering Char"/>
    <w:basedOn w:val="DefaultParagraphFont"/>
    <w:link w:val="Heading1withoutnumbering"/>
    <w:uiPriority w:val="10"/>
    <w:rsid w:val="009A4BBA"/>
    <w:rPr>
      <w:rFonts w:ascii="Arial" w:eastAsiaTheme="majorEastAsia" w:hAnsi="Arial" w:cs="Arial"/>
      <w:b/>
      <w:sz w:val="34"/>
      <w:szCs w:val="3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AE3"/>
    <w:pPr>
      <w:numPr>
        <w:ilvl w:val="1"/>
      </w:numPr>
      <w:spacing w:after="100" w:line="259" w:lineRule="auto"/>
    </w:pPr>
    <w:rPr>
      <w:rFonts w:asciiTheme="majorHAnsi" w:hAnsiTheme="majorHAnsi"/>
      <w:sz w:val="24"/>
      <w:szCs w:val="22"/>
      <w:lang w:val="en-GB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1C1AE3"/>
    <w:rPr>
      <w:rFonts w:asciiTheme="majorHAnsi" w:hAnsiTheme="majorHAnsi"/>
      <w:szCs w:val="2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3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5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header" Target="header7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eader" Target="header6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sa120/Downloads/PhD_forside_engelsk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13547618FF3B74992F6D626EBA25AED" ma:contentTypeVersion="5" ma:contentTypeDescription="Opprett et nytt dokument." ma:contentTypeScope="" ma:versionID="a43375ae385459409e25ba993ddc47da">
  <xsd:schema xmlns:xsd="http://www.w3.org/2001/XMLSchema" xmlns:xs="http://www.w3.org/2001/XMLSchema" xmlns:p="http://schemas.microsoft.com/office/2006/metadata/properties" xmlns:ns2="4eb3e90e-6a14-477c-8397-8bb3db5272ab" targetNamespace="http://schemas.microsoft.com/office/2006/metadata/properties" ma:root="true" ma:fieldsID="1aa88e2ca9b8a70885f0cc18c4461f06" ns2:_="">
    <xsd:import namespace="4eb3e90e-6a14-477c-8397-8bb3db5272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3e90e-6a14-477c-8397-8bb3db527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DB290E-56C8-48D8-8CD2-A038EFB4B9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CCBABF-70E5-4C59-A3E1-2986C08B9B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b3e90e-6a14-477c-8397-8bb3db5272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F023BD-1964-4E3A-A19C-25B50F33297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9A88B09-497A-4206-828C-5CC1213307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PhD_forside_engelsk.dotx</Template>
  <TotalTime>3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Jehona Salaj</dc:creator>
  <cp:keywords/>
  <dc:description/>
  <cp:lastModifiedBy>Jehona Salaj</cp:lastModifiedBy>
  <cp:revision>6</cp:revision>
  <cp:lastPrinted>2015-11-25T14:37:00Z</cp:lastPrinted>
  <dcterms:created xsi:type="dcterms:W3CDTF">2024-12-18T19:37:00Z</dcterms:created>
  <dcterms:modified xsi:type="dcterms:W3CDTF">2024-12-18T19:41:00Z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0x010100B13547618FF3B74992F6D626EBA25AED</vt:lpwstr>
  </property>
  <property fmtid="{D5CDD505-2E9C-101B-9397-08002B2CF9AE}" pid="3" name="IsMyDocuments">
    <vt:bool>true</vt:bool>
  </property>
  <property fmtid="{D5CDD505-2E9C-101B-9397-08002B2CF9AE}" pid="4" name="MSIP_Label_950b96d7-1f7d-4a0a-b8d6-ae343a69b897_Extended_MSFT_Method">
    <vt:lpwstr>Manual</vt:lpwstr>
  </property>
  <property fmtid="{D5CDD505-2E9C-101B-9397-08002B2CF9AE}" pid="5" name="MSIP_Label_950b96d7-1f7d-4a0a-b8d6-ae343a69b897_Application">
    <vt:lpwstr>Microsoft Azure Information Protection</vt:lpwstr>
  </property>
  <property fmtid="{D5CDD505-2E9C-101B-9397-08002B2CF9AE}" pid="6" name="MSIP_Label_950b96d7-1f7d-4a0a-b8d6-ae343a69b897_Name">
    <vt:lpwstr>Internal</vt:lpwstr>
  </property>
  <property fmtid="{D5CDD505-2E9C-101B-9397-08002B2CF9AE}" pid="7" name="MSIP_Label_950b96d7-1f7d-4a0a-b8d6-ae343a69b897_SetDate">
    <vt:lpwstr>2018-04-30T12:37:45.3030642Z</vt:lpwstr>
  </property>
  <property fmtid="{D5CDD505-2E9C-101B-9397-08002B2CF9AE}" pid="8" name="MSIP_Label_950b96d7-1f7d-4a0a-b8d6-ae343a69b897_Owner">
    <vt:lpwstr>nma010@uit.no</vt:lpwstr>
  </property>
  <property fmtid="{D5CDD505-2E9C-101B-9397-08002B2CF9AE}" pid="9" name="MSIP_Label_950b96d7-1f7d-4a0a-b8d6-ae343a69b897_SiteId">
    <vt:lpwstr>4e7f212d-74db-4563-a57b-8ae44ed05526</vt:lpwstr>
  </property>
  <property fmtid="{D5CDD505-2E9C-101B-9397-08002B2CF9AE}" pid="10" name="MSIP_Label_950b96d7-1f7d-4a0a-b8d6-ae343a69b897_Enabled">
    <vt:lpwstr>False</vt:lpwstr>
  </property>
</Properties>
</file>